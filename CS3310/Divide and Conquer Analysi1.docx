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6DD67" w14:textId="2396E9BB" w:rsidR="00E81978" w:rsidRDefault="00D21D46">
      <w:pPr>
        <w:pStyle w:val="Title"/>
      </w:pPr>
      <w:sdt>
        <w:sdtPr>
          <w:alias w:val="Title:"/>
          <w:tag w:val="Title:"/>
          <w:id w:val="726351117"/>
          <w:placeholder>
            <w:docPart w:val="1C7EBBEE6186453992F1B37F3CA73FF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1052B">
            <w:t>Divide and Conquer Analysis</w:t>
          </w:r>
        </w:sdtContent>
      </w:sdt>
    </w:p>
    <w:p w14:paraId="71A86F6A" w14:textId="17748644" w:rsidR="00B823AA" w:rsidRDefault="00A1052B" w:rsidP="00B823AA">
      <w:pPr>
        <w:pStyle w:val="Title2"/>
      </w:pPr>
      <w:r>
        <w:t>Cody L. Strange</w:t>
      </w:r>
      <w:r w:rsidR="00D21D46">
        <w:t>, Jayden L. Albrecht</w:t>
      </w:r>
    </w:p>
    <w:p w14:paraId="65C71BC8" w14:textId="44C9C2DB" w:rsidR="00E81978" w:rsidRDefault="00A1052B" w:rsidP="00B823AA">
      <w:pPr>
        <w:pStyle w:val="Title2"/>
      </w:pPr>
      <w:r>
        <w:t>Utah Valley University</w:t>
      </w:r>
    </w:p>
    <w:p w14:paraId="6786D879" w14:textId="051CB91B" w:rsidR="00E81978" w:rsidRDefault="00E81978" w:rsidP="00B823AA">
      <w:pPr>
        <w:pStyle w:val="Title2"/>
      </w:pPr>
    </w:p>
    <w:p w14:paraId="55D3B47B" w14:textId="7903C751" w:rsidR="00E81978" w:rsidRDefault="00D21D46">
      <w:pPr>
        <w:pStyle w:val="SectionTitle"/>
      </w:pPr>
      <w:sdt>
        <w:sdtPr>
          <w:alias w:val="Section title:"/>
          <w:tag w:val="Section title:"/>
          <w:id w:val="984196707"/>
          <w:placeholder>
            <w:docPart w:val="DD08390237E94125A5C6A53AD944C0B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1052B">
            <w:t>Divide and Conquer Analysis</w:t>
          </w:r>
        </w:sdtContent>
      </w:sdt>
    </w:p>
    <w:p w14:paraId="35BFC819" w14:textId="7178ADF8" w:rsidR="00E81978" w:rsidRDefault="00A1052B">
      <w:r w:rsidRPr="00A1052B">
        <w:t>This paper provides an in-depth analysis of two popular sorting algorithms Merge Sort and Quick Sort by comparing which algorithm is faster and more efficient, we will be using four case studies as evidence. Each of these case studies will be tested using both sorting algorithms, and with three different list sizes of size 2</w:t>
      </w:r>
      <w:r w:rsidR="00E67734">
        <w:rPr>
          <w:vertAlign w:val="superscript"/>
        </w:rPr>
        <w:t>10</w:t>
      </w:r>
      <w:r w:rsidRPr="00A1052B">
        <w:t xml:space="preserve">, </w:t>
      </w:r>
      <w:r w:rsidRPr="00E67734">
        <w:t>2</w:t>
      </w:r>
      <w:r w:rsidR="00E67734">
        <w:rPr>
          <w:vertAlign w:val="superscript"/>
        </w:rPr>
        <w:t>15</w:t>
      </w:r>
      <w:r w:rsidRPr="00A1052B">
        <w:t>, and 2</w:t>
      </w:r>
      <w:r w:rsidR="00E67734">
        <w:rPr>
          <w:vertAlign w:val="superscript"/>
        </w:rPr>
        <w:t>20</w:t>
      </w:r>
      <w:r w:rsidRPr="00A1052B">
        <w:t xml:space="preserve">. Each case study will resemble a real-life scenario and have differing distributions in their lists. We will run each test case ten times per list size and record the time it takes for each sorting algorithm to complete and record the average of the ten run times to determine which sorting algorithm is faster. We will also be recording the total number of basic operations – number of comparisons – required to complete the sorting algorithms and compare those to determine which sorting algorithm is more efficient. </w:t>
      </w:r>
    </w:p>
    <w:p w14:paraId="66E427D9" w14:textId="700AB45B" w:rsidR="00E81978" w:rsidRDefault="00A1052B" w:rsidP="00A1052B">
      <w:pPr>
        <w:pStyle w:val="Heading1"/>
      </w:pPr>
      <w:r>
        <w:t>Elo Simulation</w:t>
      </w:r>
    </w:p>
    <w:p w14:paraId="59D994D6" w14:textId="03941F55" w:rsidR="00E81978" w:rsidRPr="00C31D30" w:rsidRDefault="00A1052B" w:rsidP="00C31D30">
      <w:pPr>
        <w:pStyle w:val="Heading2"/>
      </w:pPr>
      <w:r>
        <w:t>Summary</w:t>
      </w:r>
    </w:p>
    <w:p w14:paraId="7BAC1BB9" w14:textId="77777777" w:rsidR="00A1052B" w:rsidRDefault="00A1052B" w:rsidP="00A1052B">
      <w:bookmarkStart w:id="0" w:name="_Hlk127638191"/>
      <w:r>
        <w:t xml:space="preserve">The first case study will be sorting a list of players from an arbitrary competitive video game by their ELO. Where ELO represents their skill in said game. </w:t>
      </w:r>
    </w:p>
    <w:bookmarkEnd w:id="0"/>
    <w:p w14:paraId="3E9542A1" w14:textId="1F831851" w:rsidR="00355DCA" w:rsidRPr="00C31D30" w:rsidRDefault="00A1052B" w:rsidP="00C31D30">
      <w:pPr>
        <w:pStyle w:val="Heading3"/>
      </w:pPr>
      <w:r>
        <w:t>Distribution</w:t>
      </w:r>
    </w:p>
    <w:p w14:paraId="7F29FA2B" w14:textId="0B69C417" w:rsidR="00E81978" w:rsidRDefault="00A1052B">
      <w:pPr>
        <w:rPr>
          <w:b/>
          <w:bCs/>
        </w:rPr>
      </w:pPr>
      <w:r w:rsidRPr="00A1052B">
        <w:rPr>
          <w:rFonts w:eastAsiaTheme="minorHAnsi"/>
          <w:kern w:val="0"/>
          <w:sz w:val="22"/>
          <w:szCs w:val="22"/>
          <w:lang w:eastAsia="en-US"/>
        </w:rPr>
        <w:t>The list will be split into four different categories each with a lower bound and an upper bound, low(1000-2400), mid(2401-2700), high(2701-2900), and pro(2901-3000). Where 50% of the players are in the low category, 30% are in the mid, 15% are in the high, and 5% are in the pro.</w:t>
      </w:r>
    </w:p>
    <w:p w14:paraId="086F421B" w14:textId="1322A480" w:rsidR="00355DCA" w:rsidRPr="00C31D30" w:rsidRDefault="00A1052B" w:rsidP="00C31D30">
      <w:pPr>
        <w:pStyle w:val="Heading4"/>
      </w:pPr>
      <w:r>
        <w:t>Findings</w:t>
      </w:r>
    </w:p>
    <w:p w14:paraId="27FAB7E8" w14:textId="77777777" w:rsidR="00A1052B" w:rsidRPr="00F5193B" w:rsidRDefault="00A1052B" w:rsidP="00A1052B">
      <w:r>
        <w:t>Beginning with input size 2</w:t>
      </w:r>
      <w:r w:rsidRPr="001A1B88">
        <w:rPr>
          <w:vertAlign w:val="superscript"/>
        </w:rPr>
        <w:t>10</w:t>
      </w:r>
      <w:r>
        <w:t xml:space="preserve"> we found that quick sort beat merge sort by an average of approximately 2. 6.5*10</w:t>
      </w:r>
      <w:r w:rsidRPr="001A1B88">
        <w:rPr>
          <w:vertAlign w:val="superscript"/>
        </w:rPr>
        <w:t>-</w:t>
      </w:r>
      <w:r>
        <w:rPr>
          <w:vertAlign w:val="superscript"/>
        </w:rPr>
        <w:t>4</w:t>
      </w:r>
      <w:r>
        <w:t xml:space="preserve"> seconds. For input size 2</w:t>
      </w:r>
      <w:r>
        <w:rPr>
          <w:vertAlign w:val="superscript"/>
        </w:rPr>
        <w:t>15</w:t>
      </w:r>
      <w:r>
        <w:t>, we found that quick sort once again beat merge sort by an average of approximately  2.34 *10</w:t>
      </w:r>
      <w:r>
        <w:rPr>
          <w:vertAlign w:val="superscript"/>
        </w:rPr>
        <w:t>-2</w:t>
      </w:r>
      <w:r>
        <w:t>. For input size 2</w:t>
      </w:r>
      <w:r>
        <w:rPr>
          <w:vertAlign w:val="superscript"/>
        </w:rPr>
        <w:t>20</w:t>
      </w:r>
      <w:r>
        <w:t>, we found that merge sort beat quick sort by an average of approximately 4.4105 *10</w:t>
      </w:r>
      <w:r>
        <w:rPr>
          <w:vertAlign w:val="superscript"/>
        </w:rPr>
        <w:t>1</w:t>
      </w:r>
      <w:r>
        <w:t xml:space="preserve"> seconds. What this tells us is </w:t>
      </w:r>
      <w:r>
        <w:lastRenderedPageBreak/>
        <w:t>that for this level distribution quick sort is negligibly faster at small list sizes while merge sort is significantly faster at larger list sizes.</w:t>
      </w:r>
    </w:p>
    <w:p w14:paraId="6B5D110E" w14:textId="07D99108" w:rsidR="00355DCA" w:rsidRPr="00C31D30" w:rsidRDefault="00A1052B" w:rsidP="00C31D30">
      <w:pPr>
        <w:pStyle w:val="Heading5"/>
      </w:pPr>
      <w:r>
        <w:t>Data</w:t>
      </w:r>
      <w:r w:rsidR="00355DCA" w:rsidRPr="00C31D30">
        <w:t>.</w:t>
      </w:r>
    </w:p>
    <w:p w14:paraId="6221D3E0" w14:textId="557F27BB" w:rsidR="00A1052B" w:rsidRDefault="00A1052B" w:rsidP="00A1052B">
      <w:r>
        <w:t>Merge Sort(2</w:t>
      </w:r>
      <w:r>
        <w:rPr>
          <w:vertAlign w:val="superscript"/>
        </w:rPr>
        <w:t>1</w:t>
      </w:r>
      <w:r>
        <w:rPr>
          <w:vertAlign w:val="superscript"/>
        </w:rPr>
        <w:t>0</w:t>
      </w:r>
      <w:r>
        <w:t>)</w:t>
      </w:r>
    </w:p>
    <w:p w14:paraId="64F4D9E5" w14:textId="77777777" w:rsidR="00A1052B" w:rsidRPr="002B659F" w:rsidRDefault="00A1052B" w:rsidP="00A1052B">
      <w:pPr>
        <w:rPr>
          <w:b/>
          <w:bCs/>
        </w:rPr>
      </w:pPr>
      <w:r w:rsidRPr="00236497">
        <w:rPr>
          <w:b/>
          <w:bCs/>
        </w:rPr>
        <w:drawing>
          <wp:inline distT="0" distB="0" distL="0" distR="0" wp14:anchorId="7A47F031" wp14:editId="65A0C3B3">
            <wp:extent cx="2466975" cy="3180565"/>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2473572" cy="3189070"/>
                    </a:xfrm>
                    <a:prstGeom prst="rect">
                      <a:avLst/>
                    </a:prstGeom>
                  </pic:spPr>
                </pic:pic>
              </a:graphicData>
            </a:graphic>
          </wp:inline>
        </w:drawing>
      </w:r>
    </w:p>
    <w:p w14:paraId="20580E1F" w14:textId="77777777" w:rsidR="00A1052B" w:rsidRDefault="00A1052B" w:rsidP="00A1052B">
      <w:r>
        <w:t>Merge Sort(2</w:t>
      </w:r>
      <w:r>
        <w:rPr>
          <w:vertAlign w:val="superscript"/>
        </w:rPr>
        <w:t>15</w:t>
      </w:r>
      <w:r>
        <w:t>)</w:t>
      </w:r>
    </w:p>
    <w:p w14:paraId="66C6DD08" w14:textId="6380884A" w:rsidR="00AF60B4" w:rsidRPr="00CD414E" w:rsidRDefault="00A1052B" w:rsidP="00CD414E">
      <w:pPr>
        <w:rPr>
          <w:b/>
          <w:bCs/>
        </w:rPr>
      </w:pPr>
      <w:r w:rsidRPr="006E5B32">
        <w:rPr>
          <w:b/>
          <w:bCs/>
        </w:rPr>
        <w:drawing>
          <wp:inline distT="0" distB="0" distL="0" distR="0" wp14:anchorId="25771CC0" wp14:editId="73CFA769">
            <wp:extent cx="2600325" cy="3009876"/>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stretch>
                      <a:fillRect/>
                    </a:stretch>
                  </pic:blipFill>
                  <pic:spPr>
                    <a:xfrm>
                      <a:off x="0" y="0"/>
                      <a:ext cx="2609803" cy="3020847"/>
                    </a:xfrm>
                    <a:prstGeom prst="rect">
                      <a:avLst/>
                    </a:prstGeom>
                  </pic:spPr>
                </pic:pic>
              </a:graphicData>
            </a:graphic>
          </wp:inline>
        </w:drawing>
      </w:r>
    </w:p>
    <w:p w14:paraId="5CA03E99" w14:textId="6FBDFE04" w:rsidR="00A1052B" w:rsidRDefault="00A1052B" w:rsidP="00A1052B">
      <w:r>
        <w:lastRenderedPageBreak/>
        <w:t>Merge Sort(2</w:t>
      </w:r>
      <w:r>
        <w:rPr>
          <w:vertAlign w:val="superscript"/>
        </w:rPr>
        <w:t>20</w:t>
      </w:r>
      <w:r>
        <w:t>)</w:t>
      </w:r>
    </w:p>
    <w:p w14:paraId="0A8E61F4" w14:textId="77777777" w:rsidR="00A1052B" w:rsidRPr="00580558" w:rsidRDefault="00A1052B" w:rsidP="00A1052B">
      <w:pPr>
        <w:rPr>
          <w:b/>
          <w:bCs/>
        </w:rPr>
      </w:pPr>
      <w:r w:rsidRPr="006C4C6A">
        <w:rPr>
          <w:b/>
          <w:bCs/>
        </w:rPr>
        <w:drawing>
          <wp:inline distT="0" distB="0" distL="0" distR="0" wp14:anchorId="61783AC8" wp14:editId="7011E295">
            <wp:extent cx="3267075" cy="358686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
                    <a:stretch>
                      <a:fillRect/>
                    </a:stretch>
                  </pic:blipFill>
                  <pic:spPr>
                    <a:xfrm>
                      <a:off x="0" y="0"/>
                      <a:ext cx="3278730" cy="3599663"/>
                    </a:xfrm>
                    <a:prstGeom prst="rect">
                      <a:avLst/>
                    </a:prstGeom>
                  </pic:spPr>
                </pic:pic>
              </a:graphicData>
            </a:graphic>
          </wp:inline>
        </w:drawing>
      </w:r>
    </w:p>
    <w:p w14:paraId="13509679" w14:textId="77777777" w:rsidR="00A1052B" w:rsidRDefault="00A1052B" w:rsidP="00A1052B">
      <w:r>
        <w:t>Quick Sort(2</w:t>
      </w:r>
      <w:r>
        <w:rPr>
          <w:vertAlign w:val="superscript"/>
        </w:rPr>
        <w:t>10</w:t>
      </w:r>
      <w:r>
        <w:t>)</w:t>
      </w:r>
    </w:p>
    <w:p w14:paraId="194659CC" w14:textId="5516B347" w:rsidR="00AF60B4" w:rsidRPr="00CD414E" w:rsidRDefault="00A1052B" w:rsidP="00CD414E">
      <w:pPr>
        <w:rPr>
          <w:b/>
          <w:bCs/>
        </w:rPr>
      </w:pPr>
      <w:r w:rsidRPr="00236497">
        <w:rPr>
          <w:b/>
          <w:bCs/>
        </w:rPr>
        <w:drawing>
          <wp:inline distT="0" distB="0" distL="0" distR="0" wp14:anchorId="668A3CDD" wp14:editId="51B7D7BB">
            <wp:extent cx="3324225" cy="3750821"/>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3344174" cy="3773330"/>
                    </a:xfrm>
                    <a:prstGeom prst="rect">
                      <a:avLst/>
                    </a:prstGeom>
                  </pic:spPr>
                </pic:pic>
              </a:graphicData>
            </a:graphic>
          </wp:inline>
        </w:drawing>
      </w:r>
    </w:p>
    <w:p w14:paraId="1F22F645" w14:textId="6987C967" w:rsidR="00A1052B" w:rsidRDefault="00A1052B" w:rsidP="00A1052B">
      <w:r>
        <w:lastRenderedPageBreak/>
        <w:t>Quick Sort(2</w:t>
      </w:r>
      <w:r>
        <w:rPr>
          <w:vertAlign w:val="superscript"/>
        </w:rPr>
        <w:t>15</w:t>
      </w:r>
      <w:r>
        <w:t>)</w:t>
      </w:r>
    </w:p>
    <w:p w14:paraId="1B4E7AFA" w14:textId="77777777" w:rsidR="00A1052B" w:rsidRPr="007E296D" w:rsidRDefault="00A1052B" w:rsidP="00A1052B">
      <w:pPr>
        <w:rPr>
          <w:rStyle w:val="BookTitle"/>
        </w:rPr>
      </w:pPr>
      <w:r w:rsidRPr="006E5B32">
        <w:rPr>
          <w:rStyle w:val="BookTitle"/>
        </w:rPr>
        <w:drawing>
          <wp:inline distT="0" distB="0" distL="0" distR="0" wp14:anchorId="27ADF4A5" wp14:editId="653F777C">
            <wp:extent cx="3171845" cy="3381375"/>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3184263" cy="3394613"/>
                    </a:xfrm>
                    <a:prstGeom prst="rect">
                      <a:avLst/>
                    </a:prstGeom>
                  </pic:spPr>
                </pic:pic>
              </a:graphicData>
            </a:graphic>
          </wp:inline>
        </w:drawing>
      </w:r>
    </w:p>
    <w:p w14:paraId="2CD08E5B" w14:textId="77777777" w:rsidR="00A1052B" w:rsidRDefault="00A1052B" w:rsidP="00A1052B">
      <w:r>
        <w:t>Quick Sort(2</w:t>
      </w:r>
      <w:r>
        <w:rPr>
          <w:vertAlign w:val="superscript"/>
        </w:rPr>
        <w:t>20</w:t>
      </w:r>
      <w:r>
        <w:t>)</w:t>
      </w:r>
    </w:p>
    <w:p w14:paraId="57F2021D" w14:textId="5B1F3A4E" w:rsidR="00A1052B" w:rsidRDefault="00A1052B" w:rsidP="00A1052B">
      <w:pPr>
        <w:rPr>
          <w:b/>
          <w:bCs/>
        </w:rPr>
      </w:pPr>
      <w:r w:rsidRPr="006C4C6A">
        <w:rPr>
          <w:b/>
          <w:bCs/>
        </w:rPr>
        <w:drawing>
          <wp:inline distT="0" distB="0" distL="0" distR="0" wp14:anchorId="2A19FF53" wp14:editId="44F81734">
            <wp:extent cx="3181350" cy="3845496"/>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3194431" cy="3861307"/>
                    </a:xfrm>
                    <a:prstGeom prst="rect">
                      <a:avLst/>
                    </a:prstGeom>
                  </pic:spPr>
                </pic:pic>
              </a:graphicData>
            </a:graphic>
          </wp:inline>
        </w:drawing>
      </w:r>
    </w:p>
    <w:p w14:paraId="19686BDC" w14:textId="77777777" w:rsidR="00AF60B4" w:rsidRDefault="00AF60B4" w:rsidP="00AF60B4">
      <w:pPr>
        <w:pStyle w:val="Heading1"/>
      </w:pPr>
    </w:p>
    <w:p w14:paraId="22384F68" w14:textId="77777777" w:rsidR="00AF60B4" w:rsidRDefault="00AF60B4" w:rsidP="00AF60B4">
      <w:pPr>
        <w:pStyle w:val="Heading1"/>
      </w:pPr>
    </w:p>
    <w:p w14:paraId="77C1B127" w14:textId="55FE921D" w:rsidR="00AF60B4" w:rsidRDefault="00AF60B4" w:rsidP="00AF60B4">
      <w:pPr>
        <w:pStyle w:val="Heading1"/>
      </w:pPr>
      <w:r>
        <w:t>Manufacturer</w:t>
      </w:r>
      <w:r>
        <w:t xml:space="preserve"> Simulation</w:t>
      </w:r>
    </w:p>
    <w:p w14:paraId="5CB62405" w14:textId="77777777" w:rsidR="00AF60B4" w:rsidRPr="00C31D30" w:rsidRDefault="00AF60B4" w:rsidP="00AF60B4">
      <w:pPr>
        <w:pStyle w:val="Heading2"/>
      </w:pPr>
      <w:r>
        <w:t>Summary</w:t>
      </w:r>
    </w:p>
    <w:p w14:paraId="28FDCD5C" w14:textId="77777777" w:rsidR="00AF60B4" w:rsidRDefault="00AF60B4" w:rsidP="00AF60B4">
      <w:r>
        <w:t>The second case study will be sorting a list of manufacturer employees from some arbitrary company by their pay. The employee’s pay can vary based on overtime, bonuses, and position.</w:t>
      </w:r>
    </w:p>
    <w:p w14:paraId="165F754E" w14:textId="77777777" w:rsidR="00AF60B4" w:rsidRPr="00C31D30" w:rsidRDefault="00AF60B4" w:rsidP="00AF60B4">
      <w:pPr>
        <w:pStyle w:val="Heading3"/>
      </w:pPr>
      <w:r>
        <w:t>Distribution</w:t>
      </w:r>
    </w:p>
    <w:p w14:paraId="251F8CD5" w14:textId="77777777" w:rsidR="00AF60B4" w:rsidRPr="0055394B" w:rsidRDefault="00AF60B4" w:rsidP="00AF60B4">
      <w:r>
        <w:t>The list will be split into two different categories each with a lower bound and an upper bound, basic worker($30,000-$40,000), manager($60,000-$80,000). Where 90% of the employees are basic workers and 10% are managers.</w:t>
      </w:r>
    </w:p>
    <w:p w14:paraId="696F35D1" w14:textId="77777777" w:rsidR="00AF60B4" w:rsidRPr="00C31D30" w:rsidRDefault="00AF60B4" w:rsidP="00AF60B4">
      <w:pPr>
        <w:pStyle w:val="Heading4"/>
      </w:pPr>
      <w:r>
        <w:t>Findings</w:t>
      </w:r>
    </w:p>
    <w:p w14:paraId="27C936C1" w14:textId="77777777" w:rsidR="00AF60B4" w:rsidRPr="00F5193B" w:rsidRDefault="00AF60B4" w:rsidP="00AF60B4">
      <w:r>
        <w:t>Beginning with input size 2</w:t>
      </w:r>
      <w:r w:rsidRPr="001A1B88">
        <w:rPr>
          <w:vertAlign w:val="superscript"/>
        </w:rPr>
        <w:t>10</w:t>
      </w:r>
      <w:r>
        <w:t xml:space="preserve"> we found that merge sort beat quick sort by an average of approximately 3.02*10</w:t>
      </w:r>
      <w:r w:rsidRPr="001A1B88">
        <w:rPr>
          <w:vertAlign w:val="superscript"/>
        </w:rPr>
        <w:t>-</w:t>
      </w:r>
      <w:r>
        <w:rPr>
          <w:vertAlign w:val="superscript"/>
        </w:rPr>
        <w:t>3</w:t>
      </w:r>
      <w:r>
        <w:t xml:space="preserve"> seconds. For input size 2</w:t>
      </w:r>
      <w:r>
        <w:rPr>
          <w:vertAlign w:val="superscript"/>
        </w:rPr>
        <w:t>15</w:t>
      </w:r>
      <w:r>
        <w:t>, we found that merge sort beat quick sort by an average of approximately  4.028 *10</w:t>
      </w:r>
      <w:r>
        <w:rPr>
          <w:vertAlign w:val="superscript"/>
        </w:rPr>
        <w:t>-2</w:t>
      </w:r>
      <w:r>
        <w:t>. For input size 2</w:t>
      </w:r>
      <w:r>
        <w:rPr>
          <w:vertAlign w:val="superscript"/>
        </w:rPr>
        <w:t>20</w:t>
      </w:r>
      <w:r>
        <w:t>, we found that quick sort beat merge sort by an average of approximately 2.44844 *10</w:t>
      </w:r>
      <w:r>
        <w:rPr>
          <w:vertAlign w:val="superscript"/>
        </w:rPr>
        <w:t>0</w:t>
      </w:r>
      <w:r>
        <w:t xml:space="preserve"> seconds. What this tells us is that for this level distribution merge sort is faster at small list sizes while merge sort is faster at larger list sizes; however, the difference is not large enough to be of much significance.</w:t>
      </w:r>
    </w:p>
    <w:p w14:paraId="0E0BE47B" w14:textId="77777777" w:rsidR="00AF60B4" w:rsidRDefault="00AF60B4" w:rsidP="00AF60B4">
      <w:pPr>
        <w:pStyle w:val="Heading5"/>
      </w:pPr>
    </w:p>
    <w:p w14:paraId="30D874BA" w14:textId="77777777" w:rsidR="00AF60B4" w:rsidRDefault="00AF60B4" w:rsidP="00AF60B4">
      <w:pPr>
        <w:pStyle w:val="Heading5"/>
      </w:pPr>
    </w:p>
    <w:p w14:paraId="35593CDF" w14:textId="3B811040" w:rsidR="00AF60B4" w:rsidRDefault="00AF60B4" w:rsidP="00AF60B4">
      <w:pPr>
        <w:pStyle w:val="Heading5"/>
      </w:pPr>
    </w:p>
    <w:p w14:paraId="61594DE6" w14:textId="77777777" w:rsidR="00AF60B4" w:rsidRPr="00AF60B4" w:rsidRDefault="00AF60B4" w:rsidP="00AF60B4"/>
    <w:p w14:paraId="77459EA5" w14:textId="7B02CC01" w:rsidR="00AF60B4" w:rsidRPr="00C31D30" w:rsidRDefault="00AF60B4" w:rsidP="00AF60B4">
      <w:pPr>
        <w:pStyle w:val="Heading5"/>
      </w:pPr>
      <w:r>
        <w:lastRenderedPageBreak/>
        <w:t>Data</w:t>
      </w:r>
      <w:r w:rsidRPr="00C31D30">
        <w:t>.</w:t>
      </w:r>
    </w:p>
    <w:p w14:paraId="44E426BD" w14:textId="77777777" w:rsidR="00AF60B4" w:rsidRDefault="00AF60B4" w:rsidP="00AF60B4">
      <w:r>
        <w:t>Merge Sort(2</w:t>
      </w:r>
      <w:r>
        <w:rPr>
          <w:vertAlign w:val="superscript"/>
        </w:rPr>
        <w:t>10</w:t>
      </w:r>
      <w:r>
        <w:t>)</w:t>
      </w:r>
    </w:p>
    <w:p w14:paraId="7FAEF1CE" w14:textId="56DD2C91" w:rsidR="00AF60B4" w:rsidRPr="002B659F" w:rsidRDefault="00AF60B4" w:rsidP="00AF60B4">
      <w:pPr>
        <w:rPr>
          <w:b/>
          <w:bCs/>
        </w:rPr>
      </w:pPr>
      <w:r w:rsidRPr="00236497">
        <w:rPr>
          <w:b/>
          <w:bCs/>
        </w:rPr>
        <w:drawing>
          <wp:inline distT="0" distB="0" distL="0" distR="0" wp14:anchorId="7E03A711" wp14:editId="1C418DCB">
            <wp:extent cx="2714625" cy="3305999"/>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2730420" cy="3325235"/>
                    </a:xfrm>
                    <a:prstGeom prst="rect">
                      <a:avLst/>
                    </a:prstGeom>
                  </pic:spPr>
                </pic:pic>
              </a:graphicData>
            </a:graphic>
          </wp:inline>
        </w:drawing>
      </w:r>
    </w:p>
    <w:p w14:paraId="757F612C" w14:textId="77777777" w:rsidR="00AF60B4" w:rsidRDefault="00AF60B4" w:rsidP="00AF60B4">
      <w:r>
        <w:t>Merge Sort(2</w:t>
      </w:r>
      <w:r>
        <w:rPr>
          <w:vertAlign w:val="superscript"/>
        </w:rPr>
        <w:t>15</w:t>
      </w:r>
      <w:r>
        <w:t>)</w:t>
      </w:r>
    </w:p>
    <w:p w14:paraId="76451EA4" w14:textId="19E9749F" w:rsidR="00AF60B4" w:rsidRPr="00CD414E" w:rsidRDefault="00AF60B4" w:rsidP="00CD414E">
      <w:pPr>
        <w:rPr>
          <w:b/>
          <w:bCs/>
        </w:rPr>
      </w:pPr>
      <w:r w:rsidRPr="006E5B32">
        <w:rPr>
          <w:b/>
          <w:bCs/>
        </w:rPr>
        <w:drawing>
          <wp:inline distT="0" distB="0" distL="0" distR="0" wp14:anchorId="7F46B9B7" wp14:editId="0F46421F">
            <wp:extent cx="2733675" cy="3555310"/>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2744258" cy="3569073"/>
                    </a:xfrm>
                    <a:prstGeom prst="rect">
                      <a:avLst/>
                    </a:prstGeom>
                  </pic:spPr>
                </pic:pic>
              </a:graphicData>
            </a:graphic>
          </wp:inline>
        </w:drawing>
      </w:r>
    </w:p>
    <w:p w14:paraId="013D8866" w14:textId="112291EE" w:rsidR="00AF60B4" w:rsidRDefault="00AF60B4" w:rsidP="00AF60B4">
      <w:r>
        <w:lastRenderedPageBreak/>
        <w:t>Merge Sort(2</w:t>
      </w:r>
      <w:r>
        <w:rPr>
          <w:vertAlign w:val="superscript"/>
        </w:rPr>
        <w:t>20</w:t>
      </w:r>
      <w:r>
        <w:t>)</w:t>
      </w:r>
    </w:p>
    <w:p w14:paraId="30A66E0C" w14:textId="1A17FB15" w:rsidR="00AF60B4" w:rsidRPr="00580558" w:rsidRDefault="00AF60B4" w:rsidP="00AF60B4">
      <w:pPr>
        <w:rPr>
          <w:b/>
          <w:bCs/>
        </w:rPr>
      </w:pPr>
      <w:r w:rsidRPr="006C4C6A">
        <w:rPr>
          <w:b/>
          <w:bCs/>
        </w:rPr>
        <w:drawing>
          <wp:inline distT="0" distB="0" distL="0" distR="0" wp14:anchorId="25080B7A" wp14:editId="02913553">
            <wp:extent cx="2914650" cy="337410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stretch>
                      <a:fillRect/>
                    </a:stretch>
                  </pic:blipFill>
                  <pic:spPr>
                    <a:xfrm>
                      <a:off x="0" y="0"/>
                      <a:ext cx="2922228" cy="3382878"/>
                    </a:xfrm>
                    <a:prstGeom prst="rect">
                      <a:avLst/>
                    </a:prstGeom>
                  </pic:spPr>
                </pic:pic>
              </a:graphicData>
            </a:graphic>
          </wp:inline>
        </w:drawing>
      </w:r>
    </w:p>
    <w:p w14:paraId="7BD896A7" w14:textId="77777777" w:rsidR="00AF60B4" w:rsidRDefault="00AF60B4" w:rsidP="00AF60B4">
      <w:r>
        <w:t>Quick Sort(2</w:t>
      </w:r>
      <w:r>
        <w:rPr>
          <w:vertAlign w:val="superscript"/>
        </w:rPr>
        <w:t>10</w:t>
      </w:r>
      <w:r>
        <w:t>)</w:t>
      </w:r>
    </w:p>
    <w:p w14:paraId="3F8F5E40" w14:textId="2C2BC35E" w:rsidR="00AF60B4" w:rsidRPr="00CD414E" w:rsidRDefault="00AF60B4" w:rsidP="00CD414E">
      <w:pPr>
        <w:rPr>
          <w:b/>
          <w:bCs/>
        </w:rPr>
      </w:pPr>
      <w:r w:rsidRPr="00236497">
        <w:rPr>
          <w:b/>
          <w:bCs/>
        </w:rPr>
        <w:drawing>
          <wp:inline distT="0" distB="0" distL="0" distR="0" wp14:anchorId="06A4D633" wp14:editId="53C27830">
            <wp:extent cx="3076575" cy="368090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097264" cy="3705657"/>
                    </a:xfrm>
                    <a:prstGeom prst="rect">
                      <a:avLst/>
                    </a:prstGeom>
                  </pic:spPr>
                </pic:pic>
              </a:graphicData>
            </a:graphic>
          </wp:inline>
        </w:drawing>
      </w:r>
    </w:p>
    <w:p w14:paraId="28A47832" w14:textId="2BD90486" w:rsidR="00AF60B4" w:rsidRDefault="00AF60B4" w:rsidP="00AF60B4">
      <w:pPr>
        <w:ind w:firstLine="0"/>
      </w:pPr>
      <w:r>
        <w:lastRenderedPageBreak/>
        <w:t>Quick Sort(2</w:t>
      </w:r>
      <w:r>
        <w:rPr>
          <w:vertAlign w:val="superscript"/>
        </w:rPr>
        <w:t>15</w:t>
      </w:r>
      <w:r>
        <w:t>)</w:t>
      </w:r>
    </w:p>
    <w:p w14:paraId="48A3DFBE" w14:textId="4A8820E8" w:rsidR="00AF60B4" w:rsidRPr="007E296D" w:rsidRDefault="00AF60B4" w:rsidP="00AF60B4">
      <w:pPr>
        <w:rPr>
          <w:rStyle w:val="BookTitle"/>
        </w:rPr>
      </w:pPr>
      <w:r w:rsidRPr="006E5B32">
        <w:rPr>
          <w:rStyle w:val="SubtleReference"/>
        </w:rPr>
        <w:drawing>
          <wp:inline distT="0" distB="0" distL="0" distR="0" wp14:anchorId="63634F5A" wp14:editId="7649D5FC">
            <wp:extent cx="2971800" cy="360476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2989658" cy="3626422"/>
                    </a:xfrm>
                    <a:prstGeom prst="rect">
                      <a:avLst/>
                    </a:prstGeom>
                  </pic:spPr>
                </pic:pic>
              </a:graphicData>
            </a:graphic>
          </wp:inline>
        </w:drawing>
      </w:r>
    </w:p>
    <w:p w14:paraId="51CB6419" w14:textId="77777777" w:rsidR="00AF60B4" w:rsidRDefault="00AF60B4" w:rsidP="00AF60B4">
      <w:r>
        <w:t>Quick Sort(2</w:t>
      </w:r>
      <w:r>
        <w:rPr>
          <w:vertAlign w:val="superscript"/>
        </w:rPr>
        <w:t>20</w:t>
      </w:r>
      <w:r>
        <w:t>)</w:t>
      </w:r>
    </w:p>
    <w:p w14:paraId="748FC1B1" w14:textId="25F2AB31" w:rsidR="00AF60B4" w:rsidRDefault="00AF60B4" w:rsidP="00CD414E">
      <w:pPr>
        <w:rPr>
          <w:b/>
          <w:bCs/>
        </w:rPr>
      </w:pPr>
      <w:r w:rsidRPr="00F142A0">
        <w:drawing>
          <wp:inline distT="0" distB="0" distL="0" distR="0" wp14:anchorId="48851FDC" wp14:editId="5A3A9DD5">
            <wp:extent cx="3048000" cy="3651332"/>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3062042" cy="3668153"/>
                    </a:xfrm>
                    <a:prstGeom prst="rect">
                      <a:avLst/>
                    </a:prstGeom>
                  </pic:spPr>
                </pic:pic>
              </a:graphicData>
            </a:graphic>
          </wp:inline>
        </w:drawing>
      </w:r>
    </w:p>
    <w:p w14:paraId="76131D14" w14:textId="564F8B50" w:rsidR="00CD414E" w:rsidRDefault="00CD414E" w:rsidP="00AF60B4">
      <w:pPr>
        <w:pStyle w:val="Heading1"/>
      </w:pPr>
    </w:p>
    <w:p w14:paraId="44A0706D" w14:textId="77777777" w:rsidR="00CD414E" w:rsidRPr="00CD414E" w:rsidRDefault="00CD414E" w:rsidP="00CD414E"/>
    <w:p w14:paraId="3BAB30C7" w14:textId="699E398F" w:rsidR="00AF60B4" w:rsidRDefault="00AF60B4" w:rsidP="00AF60B4">
      <w:pPr>
        <w:pStyle w:val="Heading1"/>
      </w:pPr>
      <w:r>
        <w:t>Highschool</w:t>
      </w:r>
      <w:r>
        <w:t xml:space="preserve"> Simulation</w:t>
      </w:r>
    </w:p>
    <w:p w14:paraId="317B0967" w14:textId="77777777" w:rsidR="00AF60B4" w:rsidRPr="00C31D30" w:rsidRDefault="00AF60B4" w:rsidP="00AF60B4">
      <w:pPr>
        <w:pStyle w:val="Heading2"/>
      </w:pPr>
      <w:r>
        <w:t>Summary</w:t>
      </w:r>
    </w:p>
    <w:p w14:paraId="59259977" w14:textId="77777777" w:rsidR="00AF60B4" w:rsidRDefault="00AF60B4" w:rsidP="00AF60B4">
      <w:r>
        <w:t xml:space="preserve">The third case study will be sorting a list of high school students from some arbitrary school by their age. </w:t>
      </w:r>
    </w:p>
    <w:p w14:paraId="09DD54E8" w14:textId="77777777" w:rsidR="00AF60B4" w:rsidRPr="00C31D30" w:rsidRDefault="00AF60B4" w:rsidP="00AF60B4">
      <w:pPr>
        <w:pStyle w:val="Heading3"/>
      </w:pPr>
      <w:r>
        <w:t>Distribution</w:t>
      </w:r>
    </w:p>
    <w:p w14:paraId="660707D9" w14:textId="77777777" w:rsidR="00AF60B4" w:rsidRPr="0055394B" w:rsidRDefault="00AF60B4" w:rsidP="00AF60B4">
      <w:r>
        <w:t>The list will be split into four different categories where each category is an age group. 15yr old, 16yr old, 17yr old, 18yr old. Each category will contain 25% of the students in the list.</w:t>
      </w:r>
    </w:p>
    <w:p w14:paraId="5A55A235" w14:textId="77777777" w:rsidR="00AF60B4" w:rsidRPr="00C31D30" w:rsidRDefault="00AF60B4" w:rsidP="00AF60B4">
      <w:pPr>
        <w:pStyle w:val="Heading4"/>
      </w:pPr>
      <w:r>
        <w:t>Findings</w:t>
      </w:r>
    </w:p>
    <w:p w14:paraId="63840AC5" w14:textId="00FAF5FF" w:rsidR="00CD414E" w:rsidRDefault="00AF60B4" w:rsidP="00CD414E">
      <w:r>
        <w:t>Beginning with input size 2</w:t>
      </w:r>
      <w:r w:rsidRPr="001A1B88">
        <w:rPr>
          <w:vertAlign w:val="superscript"/>
        </w:rPr>
        <w:t>10</w:t>
      </w:r>
      <w:r>
        <w:t xml:space="preserve"> we found that merge sort beat quick sort by an average of approximately 3.5581*10</w:t>
      </w:r>
      <w:r w:rsidRPr="001A1B88">
        <w:rPr>
          <w:vertAlign w:val="superscript"/>
        </w:rPr>
        <w:t>-</w:t>
      </w:r>
      <w:r>
        <w:rPr>
          <w:vertAlign w:val="superscript"/>
        </w:rPr>
        <w:t>1</w:t>
      </w:r>
      <w:r>
        <w:t xml:space="preserve"> seconds. For input size 2</w:t>
      </w:r>
      <w:r>
        <w:rPr>
          <w:vertAlign w:val="superscript"/>
        </w:rPr>
        <w:t>15</w:t>
      </w:r>
      <w:r>
        <w:t>, we found that merge sort beat quick sort by an average of approximately  1.721 *10</w:t>
      </w:r>
      <w:r>
        <w:rPr>
          <w:vertAlign w:val="superscript"/>
        </w:rPr>
        <w:t>1</w:t>
      </w:r>
      <w:r>
        <w:t>. For input size 2</w:t>
      </w:r>
      <w:r>
        <w:rPr>
          <w:vertAlign w:val="superscript"/>
        </w:rPr>
        <w:t>20</w:t>
      </w:r>
      <w:r>
        <w:t xml:space="preserve">, we were unable to do the comparison as </w:t>
      </w:r>
      <w:r w:rsidR="00E94C98">
        <w:t>quick</w:t>
      </w:r>
      <w:r>
        <w:t xml:space="preserve"> sort never completed within a reasonable amount of time. What this tells us is that for this level distribution merge sort is always faster and while this is negligible at very small lists on larger lists the difference is so large that quick sort is not viable as a sorting algorithm.</w:t>
      </w:r>
    </w:p>
    <w:p w14:paraId="1F977639" w14:textId="109F3BCE" w:rsidR="00CD414E" w:rsidRDefault="00CD414E" w:rsidP="00CD414E"/>
    <w:p w14:paraId="47C6122C" w14:textId="14B3EEA4" w:rsidR="00CD414E" w:rsidRDefault="00CD414E" w:rsidP="00CD414E"/>
    <w:p w14:paraId="55D6B616" w14:textId="29143FC9" w:rsidR="00CD414E" w:rsidRDefault="00CD414E" w:rsidP="00CD414E"/>
    <w:p w14:paraId="08DFDB0A" w14:textId="0EE2BA05" w:rsidR="00CD414E" w:rsidRDefault="00CD414E" w:rsidP="00CD414E"/>
    <w:p w14:paraId="2B070BD0" w14:textId="77777777" w:rsidR="00CD414E" w:rsidRDefault="00CD414E" w:rsidP="00CD414E"/>
    <w:p w14:paraId="0B1AC0F5" w14:textId="5B9E1436" w:rsidR="00AF60B4" w:rsidRPr="00C31D30" w:rsidRDefault="00AF60B4" w:rsidP="00AF60B4">
      <w:pPr>
        <w:pStyle w:val="Heading5"/>
      </w:pPr>
      <w:r>
        <w:lastRenderedPageBreak/>
        <w:t>Data</w:t>
      </w:r>
      <w:r w:rsidRPr="00C31D30">
        <w:t>.</w:t>
      </w:r>
    </w:p>
    <w:p w14:paraId="1C691B6C" w14:textId="77777777" w:rsidR="00AF60B4" w:rsidRDefault="00AF60B4" w:rsidP="00AF60B4">
      <w:r>
        <w:t>Merge Sort(2</w:t>
      </w:r>
      <w:r>
        <w:rPr>
          <w:vertAlign w:val="superscript"/>
        </w:rPr>
        <w:t>10</w:t>
      </w:r>
      <w:r>
        <w:t>)</w:t>
      </w:r>
    </w:p>
    <w:p w14:paraId="074DBC5B" w14:textId="39FE7D17" w:rsidR="00AF60B4" w:rsidRPr="002B659F" w:rsidRDefault="00AF60B4" w:rsidP="00AF60B4">
      <w:pPr>
        <w:rPr>
          <w:b/>
          <w:bCs/>
        </w:rPr>
      </w:pPr>
      <w:r w:rsidRPr="00236497">
        <w:rPr>
          <w:b/>
          <w:bCs/>
        </w:rPr>
        <w:drawing>
          <wp:inline distT="0" distB="0" distL="0" distR="0" wp14:anchorId="7311A096" wp14:editId="44781FE1">
            <wp:extent cx="1838325" cy="227087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1838325" cy="2270872"/>
                    </a:xfrm>
                    <a:prstGeom prst="rect">
                      <a:avLst/>
                    </a:prstGeom>
                  </pic:spPr>
                </pic:pic>
              </a:graphicData>
            </a:graphic>
          </wp:inline>
        </w:drawing>
      </w:r>
    </w:p>
    <w:p w14:paraId="4C3F926D" w14:textId="77777777" w:rsidR="00AF60B4" w:rsidRDefault="00AF60B4" w:rsidP="00AF60B4">
      <w:r>
        <w:t>Merge Sort(2</w:t>
      </w:r>
      <w:r>
        <w:rPr>
          <w:vertAlign w:val="superscript"/>
        </w:rPr>
        <w:t>15</w:t>
      </w:r>
      <w:r>
        <w:t>)</w:t>
      </w:r>
    </w:p>
    <w:p w14:paraId="3DE12F3F" w14:textId="511D5635" w:rsidR="00AF60B4" w:rsidRDefault="00AF60B4" w:rsidP="00AF60B4">
      <w:pPr>
        <w:rPr>
          <w:b/>
          <w:bCs/>
        </w:rPr>
      </w:pPr>
      <w:r w:rsidRPr="006E5B32">
        <w:rPr>
          <w:b/>
          <w:bCs/>
        </w:rPr>
        <w:drawing>
          <wp:inline distT="0" distB="0" distL="0" distR="0" wp14:anchorId="6D810532" wp14:editId="060EC06A">
            <wp:extent cx="2819400" cy="3672325"/>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2839649" cy="3698700"/>
                    </a:xfrm>
                    <a:prstGeom prst="rect">
                      <a:avLst/>
                    </a:prstGeom>
                  </pic:spPr>
                </pic:pic>
              </a:graphicData>
            </a:graphic>
          </wp:inline>
        </w:drawing>
      </w:r>
    </w:p>
    <w:p w14:paraId="31231040" w14:textId="77777777" w:rsidR="00CD414E" w:rsidRDefault="00CD414E" w:rsidP="00AF60B4"/>
    <w:p w14:paraId="2BB9FF08" w14:textId="77777777" w:rsidR="00CD414E" w:rsidRDefault="00CD414E" w:rsidP="00AF60B4"/>
    <w:p w14:paraId="6BD3CA01" w14:textId="77777777" w:rsidR="00CD414E" w:rsidRDefault="00CD414E" w:rsidP="00AF60B4"/>
    <w:p w14:paraId="02DE60F4" w14:textId="1979AC4D" w:rsidR="00AF60B4" w:rsidRDefault="00AF60B4" w:rsidP="00AF60B4">
      <w:r>
        <w:lastRenderedPageBreak/>
        <w:t>Merge Sort(2</w:t>
      </w:r>
      <w:r>
        <w:rPr>
          <w:vertAlign w:val="superscript"/>
        </w:rPr>
        <w:t>20</w:t>
      </w:r>
      <w:r>
        <w:t>)</w:t>
      </w:r>
    </w:p>
    <w:p w14:paraId="03F47ECA" w14:textId="38FE3D5C" w:rsidR="00AF60B4" w:rsidRPr="00CD414E" w:rsidRDefault="00AF60B4" w:rsidP="00CD414E">
      <w:pPr>
        <w:rPr>
          <w:b/>
          <w:bCs/>
        </w:rPr>
      </w:pPr>
      <w:r w:rsidRPr="00DD3A66">
        <w:rPr>
          <w:b/>
          <w:bCs/>
        </w:rPr>
        <w:drawing>
          <wp:inline distT="0" distB="0" distL="0" distR="0" wp14:anchorId="77426BB3" wp14:editId="13E7A6FF">
            <wp:extent cx="3076575" cy="3657358"/>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stretch>
                      <a:fillRect/>
                    </a:stretch>
                  </pic:blipFill>
                  <pic:spPr>
                    <a:xfrm>
                      <a:off x="0" y="0"/>
                      <a:ext cx="3089397" cy="3672601"/>
                    </a:xfrm>
                    <a:prstGeom prst="rect">
                      <a:avLst/>
                    </a:prstGeom>
                  </pic:spPr>
                </pic:pic>
              </a:graphicData>
            </a:graphic>
          </wp:inline>
        </w:drawing>
      </w:r>
    </w:p>
    <w:p w14:paraId="57383F36" w14:textId="55B0CF0B" w:rsidR="00AF60B4" w:rsidRDefault="00AF60B4" w:rsidP="00AF60B4">
      <w:r>
        <w:t>Quick Sort(2</w:t>
      </w:r>
      <w:r>
        <w:rPr>
          <w:vertAlign w:val="superscript"/>
        </w:rPr>
        <w:t>10</w:t>
      </w:r>
      <w:r>
        <w:t>)</w:t>
      </w:r>
    </w:p>
    <w:p w14:paraId="23DDEFF5" w14:textId="070140DB" w:rsidR="00AF60B4" w:rsidRPr="002B659F" w:rsidRDefault="00AF60B4" w:rsidP="00AF60B4">
      <w:pPr>
        <w:rPr>
          <w:b/>
          <w:bCs/>
        </w:rPr>
      </w:pPr>
      <w:r w:rsidRPr="00236497">
        <w:rPr>
          <w:b/>
          <w:bCs/>
        </w:rPr>
        <w:drawing>
          <wp:inline distT="0" distB="0" distL="0" distR="0" wp14:anchorId="5621D8AA" wp14:editId="53AB54AF">
            <wp:extent cx="2886075" cy="344848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2920986" cy="3490202"/>
                    </a:xfrm>
                    <a:prstGeom prst="rect">
                      <a:avLst/>
                    </a:prstGeom>
                  </pic:spPr>
                </pic:pic>
              </a:graphicData>
            </a:graphic>
          </wp:inline>
        </w:drawing>
      </w:r>
    </w:p>
    <w:p w14:paraId="144B4EB7" w14:textId="77777777" w:rsidR="00AF60B4" w:rsidRDefault="00AF60B4" w:rsidP="00AF60B4">
      <w:r>
        <w:lastRenderedPageBreak/>
        <w:t>Quick Sort(2</w:t>
      </w:r>
      <w:r>
        <w:rPr>
          <w:vertAlign w:val="superscript"/>
        </w:rPr>
        <w:t>15</w:t>
      </w:r>
      <w:r>
        <w:t>)</w:t>
      </w:r>
    </w:p>
    <w:p w14:paraId="28178B9D" w14:textId="79F98E3C" w:rsidR="00AF60B4" w:rsidRPr="007E296D" w:rsidRDefault="00AF60B4" w:rsidP="00AF60B4">
      <w:pPr>
        <w:rPr>
          <w:rStyle w:val="BookTitle"/>
        </w:rPr>
      </w:pPr>
      <w:r w:rsidRPr="006E5B32">
        <w:rPr>
          <w:rStyle w:val="SubtleReference"/>
        </w:rPr>
        <w:drawing>
          <wp:inline distT="0" distB="0" distL="0" distR="0" wp14:anchorId="4974D568" wp14:editId="43E123C8">
            <wp:extent cx="2762250" cy="3178292"/>
            <wp:effectExtent l="0" t="0" r="0" b="317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5"/>
                    <a:stretch>
                      <a:fillRect/>
                    </a:stretch>
                  </pic:blipFill>
                  <pic:spPr>
                    <a:xfrm>
                      <a:off x="0" y="0"/>
                      <a:ext cx="2772784" cy="3190412"/>
                    </a:xfrm>
                    <a:prstGeom prst="rect">
                      <a:avLst/>
                    </a:prstGeom>
                  </pic:spPr>
                </pic:pic>
              </a:graphicData>
            </a:graphic>
          </wp:inline>
        </w:drawing>
      </w:r>
    </w:p>
    <w:p w14:paraId="2A53C44D" w14:textId="77777777" w:rsidR="00AF60B4" w:rsidRDefault="00AF60B4" w:rsidP="00AF60B4">
      <w:r>
        <w:t>Quick Sort(2</w:t>
      </w:r>
      <w:r>
        <w:rPr>
          <w:vertAlign w:val="superscript"/>
        </w:rPr>
        <w:t>20</w:t>
      </w:r>
      <w:r>
        <w:t>)</w:t>
      </w:r>
    </w:p>
    <w:p w14:paraId="07BE4CE4" w14:textId="2F2676FE" w:rsidR="00AF60B4" w:rsidRPr="00CD414E" w:rsidRDefault="00AF60B4" w:rsidP="00CD414E">
      <w:r>
        <w:t>N/A</w:t>
      </w:r>
    </w:p>
    <w:p w14:paraId="2A5A922A" w14:textId="65C1DC51" w:rsidR="00AF60B4" w:rsidRDefault="00AF60B4" w:rsidP="00AF60B4">
      <w:pPr>
        <w:pStyle w:val="Heading1"/>
      </w:pPr>
      <w:r>
        <w:t>Workorder Employee</w:t>
      </w:r>
      <w:r>
        <w:t xml:space="preserve"> Simulation</w:t>
      </w:r>
    </w:p>
    <w:p w14:paraId="6FA61DA3" w14:textId="77777777" w:rsidR="00AF60B4" w:rsidRPr="00C31D30" w:rsidRDefault="00AF60B4" w:rsidP="00AF60B4">
      <w:pPr>
        <w:pStyle w:val="Heading2"/>
      </w:pPr>
      <w:r>
        <w:t>Summary</w:t>
      </w:r>
    </w:p>
    <w:p w14:paraId="56DE07E0" w14:textId="77777777" w:rsidR="00AF60B4" w:rsidRDefault="00AF60B4" w:rsidP="00AF60B4">
      <w:r>
        <w:t xml:space="preserve">The fourth case study will be sorting a list of service work orders by the employee that created the work order. </w:t>
      </w:r>
    </w:p>
    <w:p w14:paraId="72A59C0D" w14:textId="77777777" w:rsidR="00AF60B4" w:rsidRPr="00C31D30" w:rsidRDefault="00AF60B4" w:rsidP="00AF60B4">
      <w:pPr>
        <w:pStyle w:val="Heading3"/>
      </w:pPr>
      <w:r>
        <w:t>Distribution</w:t>
      </w:r>
    </w:p>
    <w:p w14:paraId="5B2ABA1C" w14:textId="77777777" w:rsidR="00AF60B4" w:rsidRDefault="00AF60B4" w:rsidP="00AF60B4">
      <w:r>
        <w:t>The list will have an even distribution so that 100% of the work orders will be between the numbers 00000000 – 99999999.</w:t>
      </w:r>
    </w:p>
    <w:p w14:paraId="51763606" w14:textId="77777777" w:rsidR="00AF60B4" w:rsidRPr="00C31D30" w:rsidRDefault="00AF60B4" w:rsidP="00AF60B4">
      <w:pPr>
        <w:pStyle w:val="Heading4"/>
      </w:pPr>
      <w:r>
        <w:t>Findings</w:t>
      </w:r>
    </w:p>
    <w:p w14:paraId="13BEC226" w14:textId="77777777" w:rsidR="00AF60B4" w:rsidRPr="00F5193B" w:rsidRDefault="00AF60B4" w:rsidP="00AF60B4">
      <w:r>
        <w:t>Beginning with input size 2</w:t>
      </w:r>
      <w:r w:rsidRPr="001A1B88">
        <w:rPr>
          <w:vertAlign w:val="superscript"/>
        </w:rPr>
        <w:t>10</w:t>
      </w:r>
      <w:r>
        <w:t xml:space="preserve"> we found that quick sort beat merge sort by an average of approximately 3.0*10</w:t>
      </w:r>
      <w:r w:rsidRPr="001A1B88">
        <w:rPr>
          <w:vertAlign w:val="superscript"/>
        </w:rPr>
        <w:t>-</w:t>
      </w:r>
      <w:r>
        <w:rPr>
          <w:vertAlign w:val="superscript"/>
        </w:rPr>
        <w:t>4</w:t>
      </w:r>
      <w:r>
        <w:t xml:space="preserve"> seconds. For input size 2</w:t>
      </w:r>
      <w:r>
        <w:rPr>
          <w:vertAlign w:val="superscript"/>
        </w:rPr>
        <w:t>15</w:t>
      </w:r>
      <w:r>
        <w:t>, we found that quick sort beat merge sort by an average of approximately  5.59 *10</w:t>
      </w:r>
      <w:r>
        <w:rPr>
          <w:vertAlign w:val="superscript"/>
        </w:rPr>
        <w:t>-2</w:t>
      </w:r>
      <w:r>
        <w:t>. For input size 2</w:t>
      </w:r>
      <w:r>
        <w:rPr>
          <w:vertAlign w:val="superscript"/>
        </w:rPr>
        <w:t>20</w:t>
      </w:r>
      <w:r>
        <w:t xml:space="preserve">, we found that quick sort beat quick </w:t>
      </w:r>
      <w:r>
        <w:lastRenderedPageBreak/>
        <w:t>sort by an average of approximately 1.9072 *10</w:t>
      </w:r>
      <w:r>
        <w:rPr>
          <w:vertAlign w:val="superscript"/>
        </w:rPr>
        <w:t>0</w:t>
      </w:r>
      <w:r>
        <w:t xml:space="preserve"> seconds. What this tells us is that for this level distribution quick sort is always faster but not by a significant difference.</w:t>
      </w:r>
    </w:p>
    <w:p w14:paraId="7E0CE510" w14:textId="77777777" w:rsidR="00AF60B4" w:rsidRPr="00C31D30" w:rsidRDefault="00AF60B4" w:rsidP="00AF60B4">
      <w:pPr>
        <w:pStyle w:val="Heading5"/>
      </w:pPr>
      <w:r>
        <w:t>Data</w:t>
      </w:r>
      <w:r w:rsidRPr="00C31D30">
        <w:t>.</w:t>
      </w:r>
    </w:p>
    <w:p w14:paraId="4FBCA148" w14:textId="77777777" w:rsidR="00AF60B4" w:rsidRDefault="00AF60B4" w:rsidP="00AF60B4">
      <w:r>
        <w:t>Merge Sort(2</w:t>
      </w:r>
      <w:r>
        <w:rPr>
          <w:vertAlign w:val="superscript"/>
        </w:rPr>
        <w:t>10</w:t>
      </w:r>
      <w:r>
        <w:t>)</w:t>
      </w:r>
    </w:p>
    <w:p w14:paraId="361D3992" w14:textId="0B5E3873" w:rsidR="00AF60B4" w:rsidRPr="00CD414E" w:rsidRDefault="00AF60B4" w:rsidP="00CD414E">
      <w:pPr>
        <w:rPr>
          <w:b/>
          <w:bCs/>
        </w:rPr>
      </w:pPr>
      <w:r w:rsidRPr="00236497">
        <w:rPr>
          <w:b/>
          <w:bCs/>
        </w:rPr>
        <w:drawing>
          <wp:inline distT="0" distB="0" distL="0" distR="0" wp14:anchorId="680B769F" wp14:editId="3D15E0CF">
            <wp:extent cx="3086100" cy="2892249"/>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3113472" cy="2917902"/>
                    </a:xfrm>
                    <a:prstGeom prst="rect">
                      <a:avLst/>
                    </a:prstGeom>
                  </pic:spPr>
                </pic:pic>
              </a:graphicData>
            </a:graphic>
          </wp:inline>
        </w:drawing>
      </w:r>
    </w:p>
    <w:p w14:paraId="700FBE08" w14:textId="2A987715" w:rsidR="00AF60B4" w:rsidRDefault="00AF60B4" w:rsidP="00AF60B4">
      <w:r>
        <w:t>Merge Sort(2</w:t>
      </w:r>
      <w:r>
        <w:rPr>
          <w:vertAlign w:val="superscript"/>
        </w:rPr>
        <w:t>15</w:t>
      </w:r>
      <w:r>
        <w:t>)</w:t>
      </w:r>
    </w:p>
    <w:p w14:paraId="26FA3A76" w14:textId="5BFD28AC" w:rsidR="00AF60B4" w:rsidRDefault="00AF60B4" w:rsidP="00AF60B4">
      <w:pPr>
        <w:rPr>
          <w:b/>
          <w:bCs/>
        </w:rPr>
      </w:pPr>
      <w:r w:rsidRPr="006E5B32">
        <w:rPr>
          <w:b/>
          <w:bCs/>
        </w:rPr>
        <w:drawing>
          <wp:inline distT="0" distB="0" distL="0" distR="0" wp14:anchorId="1A0E38E3" wp14:editId="054C8B14">
            <wp:extent cx="2876550" cy="3355976"/>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2876552" cy="3355978"/>
                    </a:xfrm>
                    <a:prstGeom prst="rect">
                      <a:avLst/>
                    </a:prstGeom>
                  </pic:spPr>
                </pic:pic>
              </a:graphicData>
            </a:graphic>
          </wp:inline>
        </w:drawing>
      </w:r>
    </w:p>
    <w:p w14:paraId="68A17697" w14:textId="77777777" w:rsidR="00AF60B4" w:rsidRDefault="00AF60B4" w:rsidP="00AF60B4">
      <w:r>
        <w:lastRenderedPageBreak/>
        <w:t>Merge Sort(2</w:t>
      </w:r>
      <w:r>
        <w:rPr>
          <w:vertAlign w:val="superscript"/>
        </w:rPr>
        <w:t>20</w:t>
      </w:r>
      <w:r>
        <w:t>)</w:t>
      </w:r>
    </w:p>
    <w:p w14:paraId="571F0451" w14:textId="74DEB543" w:rsidR="00AF60B4" w:rsidRPr="00AF60B4" w:rsidRDefault="00AF60B4" w:rsidP="00AF60B4">
      <w:pPr>
        <w:rPr>
          <w:b/>
          <w:bCs/>
        </w:rPr>
      </w:pPr>
      <w:r w:rsidRPr="007B2120">
        <w:rPr>
          <w:b/>
          <w:bCs/>
        </w:rPr>
        <w:drawing>
          <wp:inline distT="0" distB="0" distL="0" distR="0" wp14:anchorId="4A7A28B8" wp14:editId="0FFCEB62">
            <wp:extent cx="3019425" cy="3617019"/>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28"/>
                    <a:srcRect b="863"/>
                    <a:stretch/>
                  </pic:blipFill>
                  <pic:spPr bwMode="auto">
                    <a:xfrm>
                      <a:off x="0" y="0"/>
                      <a:ext cx="3039443" cy="3640999"/>
                    </a:xfrm>
                    <a:prstGeom prst="rect">
                      <a:avLst/>
                    </a:prstGeom>
                    <a:ln>
                      <a:noFill/>
                    </a:ln>
                    <a:extLst>
                      <a:ext uri="{53640926-AAD7-44D8-BBD7-CCE9431645EC}">
                        <a14:shadowObscured xmlns:a14="http://schemas.microsoft.com/office/drawing/2010/main"/>
                      </a:ext>
                    </a:extLst>
                  </pic:spPr>
                </pic:pic>
              </a:graphicData>
            </a:graphic>
          </wp:inline>
        </w:drawing>
      </w:r>
    </w:p>
    <w:p w14:paraId="216646B1" w14:textId="3EA4E62C" w:rsidR="00AF60B4" w:rsidRDefault="00AF60B4" w:rsidP="00AF60B4">
      <w:r>
        <w:t>Quick Sort(2</w:t>
      </w:r>
      <w:r>
        <w:rPr>
          <w:vertAlign w:val="superscript"/>
        </w:rPr>
        <w:t>10</w:t>
      </w:r>
      <w:r>
        <w:t>)</w:t>
      </w:r>
    </w:p>
    <w:p w14:paraId="6BB2A766" w14:textId="4BE64BB7" w:rsidR="00AF60B4" w:rsidRPr="002B659F" w:rsidRDefault="00AF60B4" w:rsidP="00AF60B4">
      <w:pPr>
        <w:rPr>
          <w:b/>
          <w:bCs/>
        </w:rPr>
      </w:pPr>
      <w:r w:rsidRPr="00236497">
        <w:rPr>
          <w:b/>
          <w:bCs/>
        </w:rPr>
        <w:drawing>
          <wp:inline distT="0" distB="0" distL="0" distR="0" wp14:anchorId="5CF38757" wp14:editId="03915F85">
            <wp:extent cx="3448050" cy="345553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3466697" cy="3474218"/>
                    </a:xfrm>
                    <a:prstGeom prst="rect">
                      <a:avLst/>
                    </a:prstGeom>
                  </pic:spPr>
                </pic:pic>
              </a:graphicData>
            </a:graphic>
          </wp:inline>
        </w:drawing>
      </w:r>
    </w:p>
    <w:p w14:paraId="3FCCEF9D" w14:textId="77777777" w:rsidR="00AF60B4" w:rsidRDefault="00AF60B4" w:rsidP="00AF60B4">
      <w:r>
        <w:lastRenderedPageBreak/>
        <w:t>Quick Sort(2</w:t>
      </w:r>
      <w:r>
        <w:rPr>
          <w:vertAlign w:val="superscript"/>
        </w:rPr>
        <w:t>15</w:t>
      </w:r>
      <w:r>
        <w:t>)</w:t>
      </w:r>
    </w:p>
    <w:p w14:paraId="7CC20C7C" w14:textId="4C77D0D8" w:rsidR="00AF60B4" w:rsidRPr="00AF60B4" w:rsidRDefault="00AF60B4" w:rsidP="00AF60B4">
      <w:pPr>
        <w:rPr>
          <w:b/>
          <w:bCs/>
          <w:i/>
          <w:iCs/>
          <w:spacing w:val="5"/>
        </w:rPr>
      </w:pPr>
      <w:r w:rsidRPr="006E5B32">
        <w:rPr>
          <w:rStyle w:val="SubtleReference"/>
        </w:rPr>
        <w:drawing>
          <wp:inline distT="0" distB="0" distL="0" distR="0" wp14:anchorId="3412368D" wp14:editId="72C0D260">
            <wp:extent cx="3467100" cy="379418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3487976" cy="3817030"/>
                    </a:xfrm>
                    <a:prstGeom prst="rect">
                      <a:avLst/>
                    </a:prstGeom>
                  </pic:spPr>
                </pic:pic>
              </a:graphicData>
            </a:graphic>
          </wp:inline>
        </w:drawing>
      </w:r>
    </w:p>
    <w:p w14:paraId="10484959" w14:textId="3B65DAB2" w:rsidR="00AF60B4" w:rsidRDefault="00AF60B4" w:rsidP="00AF60B4">
      <w:r>
        <w:t>Quick Sort(2</w:t>
      </w:r>
      <w:r>
        <w:rPr>
          <w:vertAlign w:val="superscript"/>
        </w:rPr>
        <w:t>20</w:t>
      </w:r>
      <w:r>
        <w:t>)</w:t>
      </w:r>
    </w:p>
    <w:p w14:paraId="580CA278" w14:textId="648031D1" w:rsidR="00AF60B4" w:rsidRDefault="00AF60B4" w:rsidP="00A1052B">
      <w:pPr>
        <w:rPr>
          <w:b/>
          <w:bCs/>
        </w:rPr>
      </w:pPr>
      <w:r w:rsidRPr="00DD3A66">
        <w:drawing>
          <wp:inline distT="0" distB="0" distL="0" distR="0" wp14:anchorId="235F51CD" wp14:editId="2D43FD24">
            <wp:extent cx="2771775" cy="3389359"/>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2789283" cy="3410768"/>
                    </a:xfrm>
                    <a:prstGeom prst="rect">
                      <a:avLst/>
                    </a:prstGeom>
                  </pic:spPr>
                </pic:pic>
              </a:graphicData>
            </a:graphic>
          </wp:inline>
        </w:drawing>
      </w:r>
    </w:p>
    <w:p w14:paraId="615C6460" w14:textId="77777777" w:rsidR="00E127E8" w:rsidRPr="00CD414E" w:rsidRDefault="00E127E8" w:rsidP="00E127E8"/>
    <w:p w14:paraId="76C5F212" w14:textId="144C479F" w:rsidR="00CD414E" w:rsidRDefault="00E127E8" w:rsidP="00E127E8">
      <w:pPr>
        <w:ind w:firstLine="0"/>
        <w:jc w:val="center"/>
        <w:rPr>
          <w:b/>
          <w:bCs/>
        </w:rPr>
      </w:pPr>
      <w:r>
        <w:rPr>
          <w:b/>
          <w:bCs/>
        </w:rPr>
        <w:t>Conclusion</w:t>
      </w:r>
    </w:p>
    <w:p w14:paraId="294FEB74" w14:textId="0C43C523" w:rsidR="00E127E8" w:rsidRPr="00E127E8" w:rsidRDefault="00E127E8" w:rsidP="00E127E8">
      <w:pPr>
        <w:pStyle w:val="Heading2"/>
      </w:pPr>
      <w:r>
        <w:t>Summary</w:t>
      </w:r>
    </w:p>
    <w:p w14:paraId="004872BE" w14:textId="3E9F800E" w:rsidR="00E127E8" w:rsidRDefault="00E127E8" w:rsidP="00E127E8">
      <w:r>
        <w:t xml:space="preserve">Having compared both merge sort and quick sort throughout our four case studies we have gathered information on the speeds of the two sorting algorithms. We have determined that the distribution of data can have a significant impact on the time it takes an algorithm to sort. This is especially relevant to quick sort in that large amounts of data that has relatively low distribution can cause the algorithm to become virtually unviable. </w:t>
      </w:r>
      <w:r w:rsidR="00111676">
        <w:t>In our case studies merge sort has shown to be more consistent between all distributions and when it is slower than quick sort it is by an relatively insignificant amount. This leads us to believe that merge sort is the superior sorting algorithm and should be opted for in most general scenarios where a sorting algorithm is needed for large amounts of data. However, in the instances that every second is invaluable</w:t>
      </w:r>
      <w:r w:rsidR="00E67734">
        <w:t>,</w:t>
      </w:r>
      <w:r w:rsidR="00111676">
        <w:t xml:space="preserve"> then quick sort would be preferred if the distribution of data is uniform or at least large enough that the number of duplicates is extremely low.</w:t>
      </w:r>
    </w:p>
    <w:p w14:paraId="7666A33C" w14:textId="56991271" w:rsidR="00E127E8" w:rsidRPr="00C31D30" w:rsidRDefault="00111676" w:rsidP="00E127E8">
      <w:pPr>
        <w:pStyle w:val="Heading3"/>
      </w:pPr>
      <w:r>
        <w:t>Future Research</w:t>
      </w:r>
    </w:p>
    <w:p w14:paraId="5A912830" w14:textId="3E66BDC4" w:rsidR="00E127E8" w:rsidRPr="00111676" w:rsidRDefault="00111676" w:rsidP="00E127E8">
      <w:r>
        <w:t>We acknowledge that how study was done with a limited amount of information and has some inherent flaws. Such as the use of random numbers rather than a sample from the real world. Only comparing list sizes of 2</w:t>
      </w:r>
      <w:r>
        <w:rPr>
          <w:vertAlign w:val="superscript"/>
        </w:rPr>
        <w:t>10</w:t>
      </w:r>
      <w:r>
        <w:t>, 2</w:t>
      </w:r>
      <w:r>
        <w:rPr>
          <w:vertAlign w:val="superscript"/>
        </w:rPr>
        <w:t>15</w:t>
      </w:r>
      <w:r>
        <w:t>, and 2</w:t>
      </w:r>
      <w:r>
        <w:rPr>
          <w:vertAlign w:val="superscript"/>
        </w:rPr>
        <w:t>20</w:t>
      </w:r>
      <w:r>
        <w:t xml:space="preserve"> as well as only having lists that were not uniform and allowed for duplicates which would inherently favor merge sort. We also acknowledge that while the study began with the intent to </w:t>
      </w:r>
      <w:r w:rsidR="00E67734">
        <w:t>investigate</w:t>
      </w:r>
      <w:r>
        <w:t xml:space="preserve"> the basic operations </w:t>
      </w:r>
      <w:r w:rsidR="00E67734">
        <w:t xml:space="preserve">counts of each sorting algorithm and how that it might contribute to the efficiency of the algorithm, with our limited research we found that quick sort always had more basic operations than merge sort no matter which was faster and there was not any relevant information to be found. However </w:t>
      </w:r>
      <w:r w:rsidR="00E67734">
        <w:lastRenderedPageBreak/>
        <w:t>future research on that subject and the topics previously mentioned could prove this to be false and allow for a more accurate conclusion.</w:t>
      </w:r>
      <w:r>
        <w:t xml:space="preserve"> </w:t>
      </w:r>
    </w:p>
    <w:p w14:paraId="4D6449C5" w14:textId="77777777" w:rsidR="00E127E8" w:rsidRDefault="00E127E8" w:rsidP="00E127E8">
      <w:pPr>
        <w:ind w:firstLine="0"/>
        <w:rPr>
          <w:b/>
          <w:bCs/>
        </w:rPr>
      </w:pPr>
    </w:p>
    <w:sectPr w:rsidR="00E127E8">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98FEB" w14:textId="77777777" w:rsidR="00A1052B" w:rsidRDefault="00A1052B">
      <w:pPr>
        <w:spacing w:line="240" w:lineRule="auto"/>
      </w:pPr>
      <w:r>
        <w:separator/>
      </w:r>
    </w:p>
    <w:p w14:paraId="6F630050" w14:textId="77777777" w:rsidR="00A1052B" w:rsidRDefault="00A1052B"/>
  </w:endnote>
  <w:endnote w:type="continuationSeparator" w:id="0">
    <w:p w14:paraId="30AB371C" w14:textId="77777777" w:rsidR="00A1052B" w:rsidRDefault="00A1052B">
      <w:pPr>
        <w:spacing w:line="240" w:lineRule="auto"/>
      </w:pPr>
      <w:r>
        <w:continuationSeparator/>
      </w:r>
    </w:p>
    <w:p w14:paraId="336DF5DA" w14:textId="77777777" w:rsidR="00A1052B" w:rsidRDefault="00A105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805C0" w14:textId="77777777" w:rsidR="00A1052B" w:rsidRDefault="00A1052B">
      <w:pPr>
        <w:spacing w:line="240" w:lineRule="auto"/>
      </w:pPr>
      <w:r>
        <w:separator/>
      </w:r>
    </w:p>
    <w:p w14:paraId="7FB15610" w14:textId="77777777" w:rsidR="00A1052B" w:rsidRDefault="00A1052B"/>
  </w:footnote>
  <w:footnote w:type="continuationSeparator" w:id="0">
    <w:p w14:paraId="0E900124" w14:textId="77777777" w:rsidR="00A1052B" w:rsidRDefault="00A1052B">
      <w:pPr>
        <w:spacing w:line="240" w:lineRule="auto"/>
      </w:pPr>
      <w:r>
        <w:continuationSeparator/>
      </w:r>
    </w:p>
    <w:p w14:paraId="45887EC5" w14:textId="77777777" w:rsidR="00A1052B" w:rsidRDefault="00A105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8C45" w14:textId="0C3D8D0E" w:rsidR="00E81978" w:rsidRDefault="00A1052B">
    <w:pPr>
      <w:pStyle w:val="Header"/>
    </w:pPr>
    <w:sdt>
      <w:sdtPr>
        <w:alias w:val="Running head"/>
        <w:tag w:val=""/>
        <w:id w:val="12739865"/>
        <w:placeholder>
          <w:docPart w:val="CBA56E264DCA42D18A4C3D612A90996F"/>
        </w:placeholder>
        <w:dataBinding w:prefixMappings="xmlns:ns0='http://schemas.microsoft.com/office/2006/coverPageProps' " w:xpath="/ns0:CoverPageProperties[1]/ns0:Abstract[1]" w:storeItemID="{55AF091B-3C7A-41E3-B477-F2FDAA23CFDA}"/>
        <w15:appearance w15:val="hidden"/>
        <w:text/>
      </w:sdtPr>
      <w:sdtContent>
        <w:r w:rsidRPr="00A1052B">
          <w:t>Divide and conquer analysi</w:t>
        </w:r>
        <w:r>
          <w:t>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995A6" w14:textId="216D9586" w:rsidR="00E81978" w:rsidRDefault="00A1052B">
    <w:pPr>
      <w:pStyle w:val="Header"/>
      <w:rPr>
        <w:rStyle w:val="Strong"/>
      </w:rPr>
    </w:pPr>
    <w:r>
      <w:t>Divide and conquer analysis</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7792176">
    <w:abstractNumId w:val="9"/>
  </w:num>
  <w:num w:numId="2" w16cid:durableId="262567561">
    <w:abstractNumId w:val="7"/>
  </w:num>
  <w:num w:numId="3" w16cid:durableId="837574078">
    <w:abstractNumId w:val="6"/>
  </w:num>
  <w:num w:numId="4" w16cid:durableId="814029775">
    <w:abstractNumId w:val="5"/>
  </w:num>
  <w:num w:numId="5" w16cid:durableId="1735858231">
    <w:abstractNumId w:val="4"/>
  </w:num>
  <w:num w:numId="6" w16cid:durableId="273174894">
    <w:abstractNumId w:val="8"/>
  </w:num>
  <w:num w:numId="7" w16cid:durableId="731201878">
    <w:abstractNumId w:val="3"/>
  </w:num>
  <w:num w:numId="8" w16cid:durableId="1036084137">
    <w:abstractNumId w:val="2"/>
  </w:num>
  <w:num w:numId="9" w16cid:durableId="1749378576">
    <w:abstractNumId w:val="1"/>
  </w:num>
  <w:num w:numId="10" w16cid:durableId="919407195">
    <w:abstractNumId w:val="0"/>
  </w:num>
  <w:num w:numId="11" w16cid:durableId="839851556">
    <w:abstractNumId w:val="9"/>
    <w:lvlOverride w:ilvl="0">
      <w:startOverride w:val="1"/>
    </w:lvlOverride>
  </w:num>
  <w:num w:numId="12" w16cid:durableId="129177488">
    <w:abstractNumId w:val="13"/>
  </w:num>
  <w:num w:numId="13" w16cid:durableId="1005598291">
    <w:abstractNumId w:val="11"/>
  </w:num>
  <w:num w:numId="14" w16cid:durableId="1542089898">
    <w:abstractNumId w:val="10"/>
  </w:num>
  <w:num w:numId="15" w16cid:durableId="7380910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2B"/>
    <w:rsid w:val="000D3F41"/>
    <w:rsid w:val="00111676"/>
    <w:rsid w:val="00355DCA"/>
    <w:rsid w:val="00551A02"/>
    <w:rsid w:val="005534FA"/>
    <w:rsid w:val="005D3A03"/>
    <w:rsid w:val="008002C0"/>
    <w:rsid w:val="008C5323"/>
    <w:rsid w:val="009A6A3B"/>
    <w:rsid w:val="00A1052B"/>
    <w:rsid w:val="00AF60B4"/>
    <w:rsid w:val="00B823AA"/>
    <w:rsid w:val="00BA45DB"/>
    <w:rsid w:val="00BF4184"/>
    <w:rsid w:val="00C0601E"/>
    <w:rsid w:val="00C31D30"/>
    <w:rsid w:val="00CD414E"/>
    <w:rsid w:val="00CD6E39"/>
    <w:rsid w:val="00CF6E91"/>
    <w:rsid w:val="00D21D46"/>
    <w:rsid w:val="00D85B68"/>
    <w:rsid w:val="00E127E8"/>
    <w:rsid w:val="00E6004D"/>
    <w:rsid w:val="00E67734"/>
    <w:rsid w:val="00E81978"/>
    <w:rsid w:val="00E94C98"/>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9259C"/>
  <w15:chartTrackingRefBased/>
  <w15:docId w15:val="{4F680E83-47C3-4A7C-A9A0-B7790F626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BookTitle">
    <w:name w:val="Book Title"/>
    <w:basedOn w:val="DefaultParagraphFont"/>
    <w:uiPriority w:val="33"/>
    <w:qFormat/>
    <w:rsid w:val="00A1052B"/>
    <w:rPr>
      <w:b/>
      <w:bCs/>
      <w:i/>
      <w:iCs/>
      <w:spacing w:val="5"/>
    </w:rPr>
  </w:style>
  <w:style w:type="character" w:styleId="SubtleEmphasis">
    <w:name w:val="Subtle Emphasis"/>
    <w:basedOn w:val="DefaultParagraphFont"/>
    <w:uiPriority w:val="19"/>
    <w:qFormat/>
    <w:rsid w:val="00A1052B"/>
    <w:rPr>
      <w:i/>
      <w:iCs/>
      <w:color w:val="404040" w:themeColor="text1" w:themeTint="BF"/>
    </w:rPr>
  </w:style>
  <w:style w:type="character" w:styleId="SubtleReference">
    <w:name w:val="Subtle Reference"/>
    <w:basedOn w:val="DefaultParagraphFont"/>
    <w:uiPriority w:val="31"/>
    <w:qFormat/>
    <w:rsid w:val="00AF60B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dyl\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7EBBEE6186453992F1B37F3CA73FFA"/>
        <w:category>
          <w:name w:val="General"/>
          <w:gallery w:val="placeholder"/>
        </w:category>
        <w:types>
          <w:type w:val="bbPlcHdr"/>
        </w:types>
        <w:behaviors>
          <w:behavior w:val="content"/>
        </w:behaviors>
        <w:guid w:val="{BECA81DE-F161-41B8-986B-B2448424BFA3}"/>
      </w:docPartPr>
      <w:docPartBody>
        <w:p w:rsidR="00000000" w:rsidRDefault="00716567">
          <w:pPr>
            <w:pStyle w:val="1C7EBBEE6186453992F1B37F3CA73FFA"/>
          </w:pPr>
          <w:r>
            <w:t>[Title Here, up to 12 Words, on One to Two Lines]</w:t>
          </w:r>
        </w:p>
      </w:docPartBody>
    </w:docPart>
    <w:docPart>
      <w:docPartPr>
        <w:name w:val="DD08390237E94125A5C6A53AD944C0BB"/>
        <w:category>
          <w:name w:val="General"/>
          <w:gallery w:val="placeholder"/>
        </w:category>
        <w:types>
          <w:type w:val="bbPlcHdr"/>
        </w:types>
        <w:behaviors>
          <w:behavior w:val="content"/>
        </w:behaviors>
        <w:guid w:val="{8AF9C0F0-D3ED-4112-85C3-079C24F1EFE7}"/>
      </w:docPartPr>
      <w:docPartBody>
        <w:p w:rsidR="00000000" w:rsidRDefault="00716567">
          <w:pPr>
            <w:pStyle w:val="DD08390237E94125A5C6A53AD944C0BB"/>
          </w:pPr>
          <w:r>
            <w:t>[Title Here, up to 12 Words, on One to Two Lines]</w:t>
          </w:r>
        </w:p>
      </w:docPartBody>
    </w:docPart>
    <w:docPart>
      <w:docPartPr>
        <w:name w:val="CBA56E264DCA42D18A4C3D612A90996F"/>
        <w:category>
          <w:name w:val="General"/>
          <w:gallery w:val="placeholder"/>
        </w:category>
        <w:types>
          <w:type w:val="bbPlcHdr"/>
        </w:types>
        <w:behaviors>
          <w:behavior w:val="content"/>
        </w:behaviors>
        <w:guid w:val="{2D76AFE0-3E36-4EFE-B9D2-B3C4E52FEEF0}"/>
      </w:docPartPr>
      <w:docPartBody>
        <w:p w:rsidR="00000000" w:rsidRDefault="00716567">
          <w:pPr>
            <w:pStyle w:val="CBA56E264DCA42D18A4C3D612A90996F"/>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7EBBEE6186453992F1B37F3CA73FFA">
    <w:name w:val="1C7EBBEE6186453992F1B37F3CA73FFA"/>
  </w:style>
  <w:style w:type="paragraph" w:customStyle="1" w:styleId="6EAD628F44914EFDBA4F7B7EE3057BD1">
    <w:name w:val="6EAD628F44914EFDBA4F7B7EE3057BD1"/>
  </w:style>
  <w:style w:type="paragraph" w:customStyle="1" w:styleId="8CBC513D16214059BA9BD6A5C3A4DCFC">
    <w:name w:val="8CBC513D16214059BA9BD6A5C3A4DCFC"/>
  </w:style>
  <w:style w:type="paragraph" w:customStyle="1" w:styleId="E7C470E0DE0A41AAB07033C5460FE6D5">
    <w:name w:val="E7C470E0DE0A41AAB07033C5460FE6D5"/>
  </w:style>
  <w:style w:type="paragraph" w:customStyle="1" w:styleId="5C8B12ADC0AE4E12AFA77568A6096B2F">
    <w:name w:val="5C8B12ADC0AE4E12AFA77568A6096B2F"/>
  </w:style>
  <w:style w:type="paragraph" w:customStyle="1" w:styleId="7B5E493DA0EA4A9C96C7CF2DE2D46D8B">
    <w:name w:val="7B5E493DA0EA4A9C96C7CF2DE2D46D8B"/>
  </w:style>
  <w:style w:type="character" w:styleId="Emphasis">
    <w:name w:val="Emphasis"/>
    <w:basedOn w:val="DefaultParagraphFont"/>
    <w:uiPriority w:val="4"/>
    <w:unhideWhenUsed/>
    <w:qFormat/>
    <w:rPr>
      <w:i/>
      <w:iCs/>
    </w:rPr>
  </w:style>
  <w:style w:type="paragraph" w:customStyle="1" w:styleId="8F84A519333347AFB2FE96F3815D8387">
    <w:name w:val="8F84A519333347AFB2FE96F3815D8387"/>
  </w:style>
  <w:style w:type="paragraph" w:customStyle="1" w:styleId="585148D203E44A7EAFDD2032BB77609D">
    <w:name w:val="585148D203E44A7EAFDD2032BB77609D"/>
  </w:style>
  <w:style w:type="paragraph" w:customStyle="1" w:styleId="DD08390237E94125A5C6A53AD944C0BB">
    <w:name w:val="DD08390237E94125A5C6A53AD944C0BB"/>
  </w:style>
  <w:style w:type="paragraph" w:customStyle="1" w:styleId="963BE6B77997420781037DB69FA52625">
    <w:name w:val="963BE6B77997420781037DB69FA52625"/>
  </w:style>
  <w:style w:type="paragraph" w:customStyle="1" w:styleId="7D47F35F5726415B8142875CCF965585">
    <w:name w:val="7D47F35F5726415B8142875CCF965585"/>
  </w:style>
  <w:style w:type="paragraph" w:customStyle="1" w:styleId="4410C6B9FA374A6DAD968AAFA17E40F7">
    <w:name w:val="4410C6B9FA374A6DAD968AAFA17E40F7"/>
  </w:style>
  <w:style w:type="paragraph" w:customStyle="1" w:styleId="0041EE8F24054E748B69107C1E71EC5B">
    <w:name w:val="0041EE8F24054E748B69107C1E71EC5B"/>
  </w:style>
  <w:style w:type="paragraph" w:customStyle="1" w:styleId="47BC1C687863487D8D3B96C03759E6BB">
    <w:name w:val="47BC1C687863487D8D3B96C03759E6BB"/>
  </w:style>
  <w:style w:type="paragraph" w:customStyle="1" w:styleId="3B53B4F60B9B417EB434CDDAB8CE4451">
    <w:name w:val="3B53B4F60B9B417EB434CDDAB8CE4451"/>
  </w:style>
  <w:style w:type="paragraph" w:customStyle="1" w:styleId="A4A3C59EE8B643BAAE1FB85CE35772A1">
    <w:name w:val="A4A3C59EE8B643BAAE1FB85CE35772A1"/>
  </w:style>
  <w:style w:type="paragraph" w:customStyle="1" w:styleId="8B356F1280624530B8B6E35DEC26ABC0">
    <w:name w:val="8B356F1280624530B8B6E35DEC26ABC0"/>
  </w:style>
  <w:style w:type="paragraph" w:customStyle="1" w:styleId="97D2DFD52E144A90AD073785F9CFBF86">
    <w:name w:val="97D2DFD52E144A90AD073785F9CFBF86"/>
  </w:style>
  <w:style w:type="paragraph" w:customStyle="1" w:styleId="3A6E0689EF4547C5ACE44BB6C820DC2A">
    <w:name w:val="3A6E0689EF4547C5ACE44BB6C820DC2A"/>
  </w:style>
  <w:style w:type="paragraph" w:customStyle="1" w:styleId="063EBCDD39FA43828A982A27AF8DD46D">
    <w:name w:val="063EBCDD39FA43828A982A27AF8DD46D"/>
  </w:style>
  <w:style w:type="paragraph" w:customStyle="1" w:styleId="E94979E43C7444429F72707CD8B10662">
    <w:name w:val="E94979E43C7444429F72707CD8B10662"/>
  </w:style>
  <w:style w:type="paragraph" w:customStyle="1" w:styleId="2AFA27A1FDD64FC398C991C451756639">
    <w:name w:val="2AFA27A1FDD64FC398C991C451756639"/>
  </w:style>
  <w:style w:type="paragraph" w:customStyle="1" w:styleId="45D1969B5F224E69BDCE3980050438D3">
    <w:name w:val="45D1969B5F224E69BDCE3980050438D3"/>
  </w:style>
  <w:style w:type="paragraph" w:customStyle="1" w:styleId="E751F632D9F04B14BC2493D7EC89CF01">
    <w:name w:val="E751F632D9F04B14BC2493D7EC89CF01"/>
  </w:style>
  <w:style w:type="paragraph" w:customStyle="1" w:styleId="273C5BC967E141BF951FE6AF4672ECD9">
    <w:name w:val="273C5BC967E141BF951FE6AF4672ECD9"/>
  </w:style>
  <w:style w:type="paragraph" w:customStyle="1" w:styleId="A745E5DF489844EB81F33F78CDC37BDE">
    <w:name w:val="A745E5DF489844EB81F33F78CDC37BDE"/>
  </w:style>
  <w:style w:type="paragraph" w:customStyle="1" w:styleId="BEB5DCDEED74476E8F6C10DC640CF843">
    <w:name w:val="BEB5DCDEED74476E8F6C10DC640CF843"/>
  </w:style>
  <w:style w:type="paragraph" w:customStyle="1" w:styleId="9B2FD5D30828426189C81959CA36D80F">
    <w:name w:val="9B2FD5D30828426189C81959CA36D80F"/>
  </w:style>
  <w:style w:type="paragraph" w:customStyle="1" w:styleId="B864DAAF08254FF1B2198347DB6F7036">
    <w:name w:val="B864DAAF08254FF1B2198347DB6F7036"/>
  </w:style>
  <w:style w:type="paragraph" w:customStyle="1" w:styleId="6136420ED37246E0AAE399BB7D75B707">
    <w:name w:val="6136420ED37246E0AAE399BB7D75B707"/>
  </w:style>
  <w:style w:type="paragraph" w:customStyle="1" w:styleId="9B65D8B999404CFFBABB40DBABE6698C">
    <w:name w:val="9B65D8B999404CFFBABB40DBABE6698C"/>
  </w:style>
  <w:style w:type="paragraph" w:customStyle="1" w:styleId="78E55C0ABC95413EA7628FFB093A10A1">
    <w:name w:val="78E55C0ABC95413EA7628FFB093A10A1"/>
  </w:style>
  <w:style w:type="paragraph" w:customStyle="1" w:styleId="7302F3E144DC4CEE81FCD1475F27909D">
    <w:name w:val="7302F3E144DC4CEE81FCD1475F27909D"/>
  </w:style>
  <w:style w:type="paragraph" w:customStyle="1" w:styleId="6CF56982E63E43EE99AEEF0F1F7593D7">
    <w:name w:val="6CF56982E63E43EE99AEEF0F1F7593D7"/>
  </w:style>
  <w:style w:type="paragraph" w:customStyle="1" w:styleId="0E3A3EFC34C54BDE8A1323B3EA8692F7">
    <w:name w:val="0E3A3EFC34C54BDE8A1323B3EA8692F7"/>
  </w:style>
  <w:style w:type="paragraph" w:customStyle="1" w:styleId="2871141ED4EA45ABA5D5ED755FCA8562">
    <w:name w:val="2871141ED4EA45ABA5D5ED755FCA8562"/>
  </w:style>
  <w:style w:type="paragraph" w:customStyle="1" w:styleId="E84B82175D944FDA8D9A91727C2A167D">
    <w:name w:val="E84B82175D944FDA8D9A91727C2A167D"/>
  </w:style>
  <w:style w:type="paragraph" w:customStyle="1" w:styleId="ABB421A895DF447C8E17049DD23CC3F5">
    <w:name w:val="ABB421A895DF447C8E17049DD23CC3F5"/>
  </w:style>
  <w:style w:type="paragraph" w:customStyle="1" w:styleId="CA94D279A04743C889F55219ADA4284F">
    <w:name w:val="CA94D279A04743C889F55219ADA4284F"/>
  </w:style>
  <w:style w:type="paragraph" w:customStyle="1" w:styleId="AE66348D61744E6C8EA335FE7BFD62B6">
    <w:name w:val="AE66348D61744E6C8EA335FE7BFD62B6"/>
  </w:style>
  <w:style w:type="paragraph" w:customStyle="1" w:styleId="1604CE8E24DF41168B005A7514B52F90">
    <w:name w:val="1604CE8E24DF41168B005A7514B52F90"/>
  </w:style>
  <w:style w:type="paragraph" w:customStyle="1" w:styleId="71E57F8D909C4DF59DB46AA607C3F29D">
    <w:name w:val="71E57F8D909C4DF59DB46AA607C3F29D"/>
  </w:style>
  <w:style w:type="paragraph" w:customStyle="1" w:styleId="4B753755F05246E3AB9D6FDCB1F43DBE">
    <w:name w:val="4B753755F05246E3AB9D6FDCB1F43DBE"/>
  </w:style>
  <w:style w:type="paragraph" w:customStyle="1" w:styleId="F5A4B21BD04B4D28A4E8E0583B874449">
    <w:name w:val="F5A4B21BD04B4D28A4E8E0583B874449"/>
  </w:style>
  <w:style w:type="paragraph" w:customStyle="1" w:styleId="6A1CAC7C0CA74A99BBE2ACB3A8763CF2">
    <w:name w:val="6A1CAC7C0CA74A99BBE2ACB3A8763CF2"/>
  </w:style>
  <w:style w:type="paragraph" w:customStyle="1" w:styleId="395F29E8AFAF45EEBCEC2BE416CC9720">
    <w:name w:val="395F29E8AFAF45EEBCEC2BE416CC9720"/>
  </w:style>
  <w:style w:type="paragraph" w:customStyle="1" w:styleId="194167091D3548D7AF25D53D0D7F7718">
    <w:name w:val="194167091D3548D7AF25D53D0D7F7718"/>
  </w:style>
  <w:style w:type="paragraph" w:customStyle="1" w:styleId="7A0D653174654B6B88643BCF5808C64C">
    <w:name w:val="7A0D653174654B6B88643BCF5808C64C"/>
  </w:style>
  <w:style w:type="paragraph" w:customStyle="1" w:styleId="054DFB29AFFF4880951E09905B97BA18">
    <w:name w:val="054DFB29AFFF4880951E09905B97BA18"/>
  </w:style>
  <w:style w:type="paragraph" w:customStyle="1" w:styleId="C0ADFFD25C50496CB188DE982BEBDE79">
    <w:name w:val="C0ADFFD25C50496CB188DE982BEBDE79"/>
  </w:style>
  <w:style w:type="paragraph" w:customStyle="1" w:styleId="816A86B1A47D41B68C6F6BBE467DB921">
    <w:name w:val="816A86B1A47D41B68C6F6BBE467DB921"/>
  </w:style>
  <w:style w:type="paragraph" w:customStyle="1" w:styleId="D5C131A8AF5C4E76BE73552C4C16DAB5">
    <w:name w:val="D5C131A8AF5C4E76BE73552C4C16DAB5"/>
  </w:style>
  <w:style w:type="paragraph" w:customStyle="1" w:styleId="676229BA55694259BCD7660D909E6446">
    <w:name w:val="676229BA55694259BCD7660D909E6446"/>
  </w:style>
  <w:style w:type="paragraph" w:customStyle="1" w:styleId="812E8D717E9542AC931150A004BA767E">
    <w:name w:val="812E8D717E9542AC931150A004BA767E"/>
  </w:style>
  <w:style w:type="paragraph" w:customStyle="1" w:styleId="D4CA048DA0C74BBF992A602C4BB403B4">
    <w:name w:val="D4CA048DA0C74BBF992A602C4BB403B4"/>
  </w:style>
  <w:style w:type="paragraph" w:customStyle="1" w:styleId="3CE5F0DA75E4405AA1DA300FFEF25D6C">
    <w:name w:val="3CE5F0DA75E4405AA1DA300FFEF25D6C"/>
  </w:style>
  <w:style w:type="paragraph" w:customStyle="1" w:styleId="CF36B0D8BD8D4EA1AFAD4326AC679B8C">
    <w:name w:val="CF36B0D8BD8D4EA1AFAD4326AC679B8C"/>
  </w:style>
  <w:style w:type="paragraph" w:customStyle="1" w:styleId="17407C228D2748F98311B4F3448119B9">
    <w:name w:val="17407C228D2748F98311B4F3448119B9"/>
  </w:style>
  <w:style w:type="paragraph" w:customStyle="1" w:styleId="FB876FFF4E874BD7AA8B3F319FAF2FE5">
    <w:name w:val="FB876FFF4E874BD7AA8B3F319FAF2FE5"/>
  </w:style>
  <w:style w:type="paragraph" w:customStyle="1" w:styleId="59E7D086AC714C7095A8F5101D91ADD4">
    <w:name w:val="59E7D086AC714C7095A8F5101D91ADD4"/>
  </w:style>
  <w:style w:type="paragraph" w:customStyle="1" w:styleId="12EC154B736F4DBFBBB4001102D00A70">
    <w:name w:val="12EC154B736F4DBFBBB4001102D00A70"/>
  </w:style>
  <w:style w:type="paragraph" w:customStyle="1" w:styleId="CBA56E264DCA42D18A4C3D612A90996F">
    <w:name w:val="CBA56E264DCA42D18A4C3D612A90996F"/>
  </w:style>
  <w:style w:type="paragraph" w:customStyle="1" w:styleId="7AC06DDAF55C44A380A3AB64EC7EE315">
    <w:name w:val="7AC06DDAF55C44A380A3AB64EC7EE3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2.xml><?xml version="1.0" encoding="utf-8"?>
<CoverPageProperties xmlns="http://schemas.microsoft.com/office/2006/coverPageProps">
  <PublishDate/>
  <Abstract>Divide and conquer analysis</Abstract>
  <CompanyAddress/>
  <CompanyPhone/>
  <CompanyFax/>
  <CompanyEmail/>
</CoverPageProperti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102</TotalTime>
  <Pages>18</Pages>
  <Words>1057</Words>
  <Characters>6028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Divide and Conquer Analysis</dc:title>
  <dc:subject/>
  <dc:creator>Cody Strange</dc:creator>
  <cp:keywords/>
  <dc:description/>
  <cp:lastModifiedBy>Cody Strange</cp:lastModifiedBy>
  <cp:revision>1</cp:revision>
  <cp:lastPrinted>2023-02-19T03:10:00Z</cp:lastPrinted>
  <dcterms:created xsi:type="dcterms:W3CDTF">2023-02-19T01:36:00Z</dcterms:created>
  <dcterms:modified xsi:type="dcterms:W3CDTF">2023-02-19T03:18:00Z</dcterms:modified>
</cp:coreProperties>
</file>